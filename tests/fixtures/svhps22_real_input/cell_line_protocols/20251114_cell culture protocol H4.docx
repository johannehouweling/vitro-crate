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4A709" w14:textId="7C8F74B9" w:rsidR="009A67BE" w:rsidRPr="002246ED" w:rsidRDefault="009A67BE" w:rsidP="00C00955">
      <w:pPr>
        <w:contextualSpacing/>
        <w:rPr>
          <w:b/>
          <w:sz w:val="24"/>
          <w:lang w:val="en-GB"/>
        </w:rPr>
      </w:pPr>
      <w:r w:rsidRPr="002246ED">
        <w:rPr>
          <w:b/>
          <w:sz w:val="24"/>
          <w:lang w:val="en-GB"/>
        </w:rPr>
        <w:t>Protocol culturing H4 cells</w:t>
      </w:r>
    </w:p>
    <w:p w14:paraId="669C8AD9" w14:textId="447356CF" w:rsidR="009A67BE" w:rsidRPr="002246ED" w:rsidRDefault="009A67BE" w:rsidP="00C00955">
      <w:pPr>
        <w:contextualSpacing/>
        <w:rPr>
          <w:b/>
          <w:i/>
          <w:iCs/>
          <w:sz w:val="24"/>
          <w:lang w:val="en-GB"/>
        </w:rPr>
      </w:pPr>
      <w:r w:rsidRPr="002246ED">
        <w:rPr>
          <w:b/>
          <w:i/>
          <w:iCs/>
          <w:sz w:val="24"/>
          <w:lang w:val="en-GB"/>
        </w:rPr>
        <w:t>Version 1, 14-nov 2025</w:t>
      </w:r>
    </w:p>
    <w:p w14:paraId="53B3B44D" w14:textId="77777777" w:rsidR="009A67BE" w:rsidRPr="002246ED" w:rsidRDefault="009A67BE" w:rsidP="00C00955">
      <w:pPr>
        <w:contextualSpacing/>
        <w:rPr>
          <w:b/>
          <w:sz w:val="24"/>
          <w:lang w:val="en-GB"/>
        </w:rPr>
      </w:pPr>
    </w:p>
    <w:p w14:paraId="42F1F5EE" w14:textId="26AA18CA" w:rsidR="009A67BE" w:rsidRPr="002246ED" w:rsidRDefault="009A67BE" w:rsidP="009A67BE">
      <w:pPr>
        <w:rPr>
          <w:lang w:val="en-GB"/>
        </w:rPr>
      </w:pPr>
      <w:r w:rsidRPr="002246ED">
        <w:rPr>
          <w:lang w:val="en-GB"/>
        </w:rPr>
        <w:t>Materials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9A67BE" w:rsidRPr="002246ED" w14:paraId="68360B78" w14:textId="77777777" w:rsidTr="009A67BE">
        <w:tc>
          <w:tcPr>
            <w:tcW w:w="2337" w:type="dxa"/>
          </w:tcPr>
          <w:p w14:paraId="619BCB81" w14:textId="63C2B2FC" w:rsidR="009A67BE" w:rsidRPr="002246ED" w:rsidRDefault="009A67BE" w:rsidP="009A67BE">
            <w:pPr>
              <w:rPr>
                <w:lang w:val="en-GB"/>
              </w:rPr>
            </w:pPr>
            <w:r w:rsidRPr="002246ED">
              <w:rPr>
                <w:lang w:val="en-GB"/>
              </w:rPr>
              <w:t>Product</w:t>
            </w:r>
          </w:p>
        </w:tc>
        <w:tc>
          <w:tcPr>
            <w:tcW w:w="2337" w:type="dxa"/>
          </w:tcPr>
          <w:p w14:paraId="30DAF1E6" w14:textId="4297ACF3" w:rsidR="009A67BE" w:rsidRPr="002246ED" w:rsidRDefault="009A67BE" w:rsidP="009A67BE">
            <w:pPr>
              <w:rPr>
                <w:lang w:val="en-GB"/>
              </w:rPr>
            </w:pPr>
            <w:r w:rsidRPr="002246ED">
              <w:rPr>
                <w:lang w:val="en-GB"/>
              </w:rPr>
              <w:t>Cat. No.</w:t>
            </w:r>
          </w:p>
        </w:tc>
        <w:tc>
          <w:tcPr>
            <w:tcW w:w="2338" w:type="dxa"/>
          </w:tcPr>
          <w:p w14:paraId="5A7EDCD2" w14:textId="4D4F86BE" w:rsidR="009A67BE" w:rsidRPr="002246ED" w:rsidRDefault="009A67BE" w:rsidP="009A67BE">
            <w:pPr>
              <w:rPr>
                <w:lang w:val="en-GB"/>
              </w:rPr>
            </w:pPr>
            <w:r w:rsidRPr="002246ED">
              <w:rPr>
                <w:lang w:val="en-GB"/>
              </w:rPr>
              <w:t>Manufacturer</w:t>
            </w:r>
          </w:p>
        </w:tc>
        <w:tc>
          <w:tcPr>
            <w:tcW w:w="2338" w:type="dxa"/>
          </w:tcPr>
          <w:p w14:paraId="4FEA3D14" w14:textId="28EFF5FC" w:rsidR="009A67BE" w:rsidRPr="002246ED" w:rsidRDefault="009A67BE" w:rsidP="009A67BE">
            <w:pPr>
              <w:rPr>
                <w:lang w:val="en-GB"/>
              </w:rPr>
            </w:pPr>
            <w:r w:rsidRPr="002246ED">
              <w:rPr>
                <w:lang w:val="en-GB"/>
              </w:rPr>
              <w:t>Storage temp.</w:t>
            </w:r>
          </w:p>
        </w:tc>
      </w:tr>
      <w:tr w:rsidR="00D14CF2" w:rsidRPr="002246ED" w14:paraId="207E10DD" w14:textId="77777777" w:rsidTr="009A67BE">
        <w:tc>
          <w:tcPr>
            <w:tcW w:w="2337" w:type="dxa"/>
          </w:tcPr>
          <w:p w14:paraId="5C096B8D" w14:textId="4D7737E2" w:rsidR="00D14CF2" w:rsidRPr="002246ED" w:rsidRDefault="00D14CF2" w:rsidP="009A67BE">
            <w:pPr>
              <w:rPr>
                <w:lang w:val="en-GB"/>
              </w:rPr>
            </w:pPr>
            <w:r w:rsidRPr="002246ED">
              <w:rPr>
                <w:lang w:val="en-GB"/>
              </w:rPr>
              <w:t>H4 cells</w:t>
            </w:r>
          </w:p>
        </w:tc>
        <w:tc>
          <w:tcPr>
            <w:tcW w:w="2337" w:type="dxa"/>
          </w:tcPr>
          <w:p w14:paraId="706FE706" w14:textId="7B4417BF" w:rsidR="00D14CF2" w:rsidRPr="002246ED" w:rsidRDefault="00D14CF2" w:rsidP="009A67BE">
            <w:pPr>
              <w:rPr>
                <w:lang w:val="en-GB"/>
              </w:rPr>
            </w:pPr>
            <w:r w:rsidRPr="002246ED">
              <w:rPr>
                <w:lang w:val="en-GB"/>
              </w:rPr>
              <w:t>HTB-148 ™</w:t>
            </w:r>
          </w:p>
        </w:tc>
        <w:tc>
          <w:tcPr>
            <w:tcW w:w="2338" w:type="dxa"/>
          </w:tcPr>
          <w:p w14:paraId="0FFEB31D" w14:textId="6CB2F119" w:rsidR="00D14CF2" w:rsidRPr="002246ED" w:rsidRDefault="00D14CF2" w:rsidP="009A67BE">
            <w:pPr>
              <w:rPr>
                <w:lang w:val="en-GB"/>
              </w:rPr>
            </w:pPr>
            <w:r w:rsidRPr="002246ED">
              <w:rPr>
                <w:lang w:val="en-GB"/>
              </w:rPr>
              <w:t>ATCC</w:t>
            </w:r>
          </w:p>
        </w:tc>
        <w:tc>
          <w:tcPr>
            <w:tcW w:w="2338" w:type="dxa"/>
          </w:tcPr>
          <w:p w14:paraId="392A2299" w14:textId="0C156FB3" w:rsidR="00D14CF2" w:rsidRPr="002246ED" w:rsidRDefault="00D14CF2" w:rsidP="009A67BE">
            <w:pPr>
              <w:rPr>
                <w:lang w:val="en-GB"/>
              </w:rPr>
            </w:pPr>
            <w:r w:rsidRPr="002246ED">
              <w:rPr>
                <w:lang w:val="en-GB"/>
              </w:rPr>
              <w:t>Liquid nitrogen</w:t>
            </w:r>
          </w:p>
        </w:tc>
      </w:tr>
      <w:tr w:rsidR="008C68FB" w:rsidRPr="002246ED" w14:paraId="00C01AF6" w14:textId="77777777" w:rsidTr="009A67BE">
        <w:tc>
          <w:tcPr>
            <w:tcW w:w="2337" w:type="dxa"/>
          </w:tcPr>
          <w:p w14:paraId="7C62E750" w14:textId="7B5D4CBC" w:rsidR="008C68FB" w:rsidRPr="002246ED" w:rsidRDefault="008C68FB" w:rsidP="008C68FB">
            <w:pPr>
              <w:rPr>
                <w:lang w:val="en-GB"/>
              </w:rPr>
            </w:pPr>
            <w:bookmarkStart w:id="0" w:name="_Hlk188539217"/>
            <w:r w:rsidRPr="009571C6">
              <w:t>Dulbecco's Modified Eagle Medium</w:t>
            </w:r>
            <w:bookmarkEnd w:id="0"/>
            <w:r w:rsidRPr="009571C6">
              <w:t xml:space="preserve"> (DMEM):F12 (1:1) (1X) + </w:t>
            </w:r>
            <w:proofErr w:type="spellStart"/>
            <w:r w:rsidRPr="009571C6">
              <w:t>GlutaMAX</w:t>
            </w:r>
            <w:proofErr w:type="spellEnd"/>
          </w:p>
        </w:tc>
        <w:tc>
          <w:tcPr>
            <w:tcW w:w="2337" w:type="dxa"/>
          </w:tcPr>
          <w:p w14:paraId="7950D767" w14:textId="08A8D4DA" w:rsidR="008C68FB" w:rsidRPr="002246ED" w:rsidRDefault="008C68FB" w:rsidP="008C68FB">
            <w:pPr>
              <w:rPr>
                <w:lang w:val="en-GB"/>
              </w:rPr>
            </w:pPr>
            <w:r w:rsidRPr="009D2EDD">
              <w:rPr>
                <w:lang w:val="en-GB"/>
              </w:rPr>
              <w:t>11524436</w:t>
            </w:r>
          </w:p>
        </w:tc>
        <w:tc>
          <w:tcPr>
            <w:tcW w:w="2338" w:type="dxa"/>
          </w:tcPr>
          <w:p w14:paraId="2D6487A0" w14:textId="53FB8E68" w:rsidR="008C68FB" w:rsidRPr="002246ED" w:rsidRDefault="008C68FB" w:rsidP="008C68FB">
            <w:pPr>
              <w:rPr>
                <w:lang w:val="en-GB"/>
              </w:rPr>
            </w:pPr>
            <w:r>
              <w:rPr>
                <w:lang w:val="en-GB"/>
              </w:rPr>
              <w:t>Gibco</w:t>
            </w:r>
          </w:p>
        </w:tc>
        <w:tc>
          <w:tcPr>
            <w:tcW w:w="2338" w:type="dxa"/>
          </w:tcPr>
          <w:p w14:paraId="04B3CCAF" w14:textId="46909ED7" w:rsidR="008C68FB" w:rsidRPr="002246ED" w:rsidRDefault="008C68FB" w:rsidP="008C68FB">
            <w:pPr>
              <w:rPr>
                <w:lang w:val="en-GB"/>
              </w:rPr>
            </w:pPr>
            <w:r w:rsidRPr="002246ED">
              <w:rPr>
                <w:lang w:val="en-GB"/>
              </w:rPr>
              <w:t>+4°C</w:t>
            </w:r>
          </w:p>
        </w:tc>
      </w:tr>
      <w:tr w:rsidR="008C68FB" w:rsidRPr="002246ED" w14:paraId="092DA1F4" w14:textId="77777777" w:rsidTr="009A67BE">
        <w:tc>
          <w:tcPr>
            <w:tcW w:w="2337" w:type="dxa"/>
          </w:tcPr>
          <w:p w14:paraId="64D70A7C" w14:textId="39201266" w:rsidR="008C68FB" w:rsidRPr="002246ED" w:rsidRDefault="008C68FB" w:rsidP="008C68FB">
            <w:pPr>
              <w:rPr>
                <w:lang w:val="en-GB"/>
              </w:rPr>
            </w:pPr>
            <w:r w:rsidRPr="002246ED">
              <w:rPr>
                <w:lang w:val="en-GB"/>
              </w:rPr>
              <w:t>FBS</w:t>
            </w:r>
          </w:p>
        </w:tc>
        <w:tc>
          <w:tcPr>
            <w:tcW w:w="2337" w:type="dxa"/>
          </w:tcPr>
          <w:p w14:paraId="28BA1CF4" w14:textId="1400407E" w:rsidR="008C68FB" w:rsidRPr="002246ED" w:rsidRDefault="008C68FB" w:rsidP="008C68FB">
            <w:pPr>
              <w:rPr>
                <w:lang w:val="en-GB"/>
              </w:rPr>
            </w:pPr>
            <w:r w:rsidRPr="009D2EDD">
              <w:rPr>
                <w:lang w:val="en-GB"/>
              </w:rPr>
              <w:t>A5256701</w:t>
            </w:r>
          </w:p>
        </w:tc>
        <w:tc>
          <w:tcPr>
            <w:tcW w:w="2338" w:type="dxa"/>
          </w:tcPr>
          <w:p w14:paraId="06F57CC8" w14:textId="48A70F5A" w:rsidR="008C68FB" w:rsidRPr="002246ED" w:rsidRDefault="008C68FB" w:rsidP="008C68FB">
            <w:pPr>
              <w:rPr>
                <w:lang w:val="en-GB"/>
              </w:rPr>
            </w:pPr>
            <w:r>
              <w:rPr>
                <w:lang w:val="en-GB"/>
              </w:rPr>
              <w:t>Gibco</w:t>
            </w:r>
          </w:p>
        </w:tc>
        <w:tc>
          <w:tcPr>
            <w:tcW w:w="2338" w:type="dxa"/>
          </w:tcPr>
          <w:p w14:paraId="12C0CAB8" w14:textId="71943D55" w:rsidR="008C68FB" w:rsidRPr="002246ED" w:rsidRDefault="008C68FB" w:rsidP="008C68FB">
            <w:pPr>
              <w:rPr>
                <w:lang w:val="en-GB"/>
              </w:rPr>
            </w:pPr>
            <w:r w:rsidRPr="002246ED">
              <w:rPr>
                <w:lang w:val="en-GB"/>
              </w:rPr>
              <w:t>-20°C</w:t>
            </w:r>
          </w:p>
        </w:tc>
      </w:tr>
      <w:tr w:rsidR="008C68FB" w:rsidRPr="002246ED" w14:paraId="1404C9E0" w14:textId="77777777" w:rsidTr="009A67BE">
        <w:tc>
          <w:tcPr>
            <w:tcW w:w="2337" w:type="dxa"/>
          </w:tcPr>
          <w:p w14:paraId="36AACE74" w14:textId="63F36742" w:rsidR="008C68FB" w:rsidRPr="002246ED" w:rsidRDefault="008C68FB" w:rsidP="008C68FB">
            <w:pPr>
              <w:rPr>
                <w:lang w:val="en-GB"/>
              </w:rPr>
            </w:pPr>
            <w:r w:rsidRPr="002246ED">
              <w:rPr>
                <w:lang w:val="en-GB"/>
              </w:rPr>
              <w:t xml:space="preserve">Penicillin-Streptomycin </w:t>
            </w:r>
            <w:r w:rsidRPr="00666E49">
              <w:rPr>
                <w:lang w:val="en-GB"/>
              </w:rPr>
              <w:t>(</w:t>
            </w:r>
            <w:r>
              <w:rPr>
                <w:lang w:val="en-GB"/>
              </w:rPr>
              <w:t>50</w:t>
            </w:r>
            <w:r w:rsidRPr="00666E49">
              <w:rPr>
                <w:lang w:val="en-GB"/>
              </w:rPr>
              <w:t>00 U/mL)</w:t>
            </w:r>
            <w:r w:rsidRPr="002246ED">
              <w:rPr>
                <w:lang w:val="en-GB"/>
              </w:rPr>
              <w:t xml:space="preserve"> (P/S)</w:t>
            </w:r>
          </w:p>
        </w:tc>
        <w:tc>
          <w:tcPr>
            <w:tcW w:w="2337" w:type="dxa"/>
          </w:tcPr>
          <w:p w14:paraId="51BF168D" w14:textId="5A7276C6" w:rsidR="008C68FB" w:rsidRPr="002246ED" w:rsidRDefault="008C68FB" w:rsidP="008C68FB">
            <w:pPr>
              <w:rPr>
                <w:lang w:val="en-GB"/>
              </w:rPr>
            </w:pPr>
            <w:r w:rsidRPr="009D2EDD">
              <w:rPr>
                <w:lang w:val="en-GB"/>
              </w:rPr>
              <w:t>11528876</w:t>
            </w:r>
          </w:p>
        </w:tc>
        <w:tc>
          <w:tcPr>
            <w:tcW w:w="2338" w:type="dxa"/>
          </w:tcPr>
          <w:p w14:paraId="2AD0F3F8" w14:textId="5C53C053" w:rsidR="008C68FB" w:rsidRPr="002246ED" w:rsidRDefault="008C68FB" w:rsidP="008C68FB">
            <w:pPr>
              <w:rPr>
                <w:lang w:val="en-GB"/>
              </w:rPr>
            </w:pPr>
            <w:r>
              <w:rPr>
                <w:lang w:val="en-GB"/>
              </w:rPr>
              <w:t>Gibco</w:t>
            </w:r>
          </w:p>
        </w:tc>
        <w:tc>
          <w:tcPr>
            <w:tcW w:w="2338" w:type="dxa"/>
          </w:tcPr>
          <w:p w14:paraId="2D2C3548" w14:textId="4BA52E4D" w:rsidR="008C68FB" w:rsidRPr="002246ED" w:rsidRDefault="008C68FB" w:rsidP="008C68FB">
            <w:pPr>
              <w:rPr>
                <w:lang w:val="en-GB"/>
              </w:rPr>
            </w:pPr>
            <w:r w:rsidRPr="002246ED">
              <w:rPr>
                <w:lang w:val="en-GB"/>
              </w:rPr>
              <w:t>-20°C</w:t>
            </w:r>
          </w:p>
        </w:tc>
      </w:tr>
      <w:tr w:rsidR="008C68FB" w:rsidRPr="002246ED" w14:paraId="01C69CF4" w14:textId="77777777" w:rsidTr="009A67BE">
        <w:tc>
          <w:tcPr>
            <w:tcW w:w="2337" w:type="dxa"/>
          </w:tcPr>
          <w:p w14:paraId="16C14B21" w14:textId="3B051660" w:rsidR="008C68FB" w:rsidRPr="002246ED" w:rsidRDefault="008C68FB" w:rsidP="008C68FB">
            <w:pPr>
              <w:rPr>
                <w:lang w:val="en-GB"/>
              </w:rPr>
            </w:pPr>
            <w:r w:rsidRPr="002246ED">
              <w:rPr>
                <w:lang w:val="en-GB"/>
              </w:rPr>
              <w:t>Na</w:t>
            </w:r>
            <w:r w:rsidRPr="002246ED">
              <w:rPr>
                <w:vertAlign w:val="subscript"/>
                <w:lang w:val="en-GB"/>
              </w:rPr>
              <w:t>2</w:t>
            </w:r>
            <w:r w:rsidRPr="002246ED">
              <w:rPr>
                <w:lang w:val="en-GB"/>
              </w:rPr>
              <w:t>SeO</w:t>
            </w:r>
            <w:r w:rsidRPr="002246ED">
              <w:rPr>
                <w:vertAlign w:val="subscript"/>
                <w:lang w:val="en-GB"/>
              </w:rPr>
              <w:t>3</w:t>
            </w:r>
          </w:p>
        </w:tc>
        <w:tc>
          <w:tcPr>
            <w:tcW w:w="2337" w:type="dxa"/>
          </w:tcPr>
          <w:p w14:paraId="106BDFAC" w14:textId="7DE4362C" w:rsidR="008C68FB" w:rsidRPr="002246ED" w:rsidRDefault="008C68FB" w:rsidP="008C68FB">
            <w:pPr>
              <w:rPr>
                <w:lang w:val="en-GB"/>
              </w:rPr>
            </w:pPr>
            <w:r w:rsidRPr="003D76DD">
              <w:rPr>
                <w:lang w:val="en-GB"/>
              </w:rPr>
              <w:t>S5261-10G</w:t>
            </w:r>
          </w:p>
        </w:tc>
        <w:tc>
          <w:tcPr>
            <w:tcW w:w="2338" w:type="dxa"/>
          </w:tcPr>
          <w:p w14:paraId="1570832F" w14:textId="75563DA2" w:rsidR="008C68FB" w:rsidRPr="002246ED" w:rsidRDefault="008C68FB" w:rsidP="008C68FB">
            <w:pPr>
              <w:rPr>
                <w:lang w:val="en-GB"/>
              </w:rPr>
            </w:pPr>
            <w:r>
              <w:rPr>
                <w:lang w:val="en-GB"/>
              </w:rPr>
              <w:t>Sigma-Aldrich</w:t>
            </w:r>
          </w:p>
        </w:tc>
        <w:tc>
          <w:tcPr>
            <w:tcW w:w="2338" w:type="dxa"/>
          </w:tcPr>
          <w:p w14:paraId="1865504F" w14:textId="4DC047F8" w:rsidR="008C68FB" w:rsidRPr="002246ED" w:rsidRDefault="008C68FB" w:rsidP="008C68FB">
            <w:pPr>
              <w:rPr>
                <w:lang w:val="en-GB"/>
              </w:rPr>
            </w:pPr>
            <w:r>
              <w:rPr>
                <w:lang w:val="en-GB"/>
              </w:rPr>
              <w:t>Room temperature</w:t>
            </w:r>
          </w:p>
        </w:tc>
      </w:tr>
      <w:tr w:rsidR="008C68FB" w:rsidRPr="002246ED" w14:paraId="484064A3" w14:textId="77777777" w:rsidTr="009A67BE">
        <w:tc>
          <w:tcPr>
            <w:tcW w:w="2337" w:type="dxa"/>
          </w:tcPr>
          <w:p w14:paraId="3B7FDD3C" w14:textId="63588B2C" w:rsidR="008C68FB" w:rsidRPr="002246ED" w:rsidRDefault="008C68FB" w:rsidP="008C68FB">
            <w:pPr>
              <w:rPr>
                <w:lang w:val="en-GB"/>
              </w:rPr>
            </w:pPr>
            <w:r w:rsidRPr="002246ED">
              <w:rPr>
                <w:lang w:val="en-GB"/>
              </w:rPr>
              <w:t>T-75</w:t>
            </w:r>
            <w:r>
              <w:rPr>
                <w:lang w:val="en-GB"/>
              </w:rPr>
              <w:t xml:space="preserve"> flask</w:t>
            </w:r>
          </w:p>
        </w:tc>
        <w:tc>
          <w:tcPr>
            <w:tcW w:w="2337" w:type="dxa"/>
          </w:tcPr>
          <w:p w14:paraId="3357212A" w14:textId="6D764327" w:rsidR="008C68FB" w:rsidRPr="002246ED" w:rsidRDefault="008C68FB" w:rsidP="008C68FB">
            <w:pPr>
              <w:rPr>
                <w:lang w:val="en-GB"/>
              </w:rPr>
            </w:pPr>
            <w:r w:rsidRPr="003D76DD">
              <w:rPr>
                <w:lang w:val="en-GB"/>
              </w:rPr>
              <w:t>658175</w:t>
            </w:r>
          </w:p>
        </w:tc>
        <w:tc>
          <w:tcPr>
            <w:tcW w:w="2338" w:type="dxa"/>
          </w:tcPr>
          <w:p w14:paraId="30A014FC" w14:textId="769AF7C7" w:rsidR="008C68FB" w:rsidRPr="002246ED" w:rsidRDefault="008C68FB" w:rsidP="008C68FB">
            <w:pPr>
              <w:rPr>
                <w:lang w:val="en-GB"/>
              </w:rPr>
            </w:pPr>
            <w:r>
              <w:rPr>
                <w:lang w:val="en-GB"/>
              </w:rPr>
              <w:t>Greiner-Bio one</w:t>
            </w:r>
          </w:p>
        </w:tc>
        <w:tc>
          <w:tcPr>
            <w:tcW w:w="2338" w:type="dxa"/>
          </w:tcPr>
          <w:p w14:paraId="0851E164" w14:textId="23742ED2" w:rsidR="008C68FB" w:rsidRPr="002246ED" w:rsidRDefault="008C68FB" w:rsidP="008C68FB">
            <w:pPr>
              <w:rPr>
                <w:lang w:val="en-GB"/>
              </w:rPr>
            </w:pPr>
            <w:r>
              <w:rPr>
                <w:lang w:val="en-GB"/>
              </w:rPr>
              <w:t>Room temperature</w:t>
            </w:r>
          </w:p>
        </w:tc>
      </w:tr>
      <w:tr w:rsidR="008C68FB" w:rsidRPr="002246ED" w14:paraId="38055D2F" w14:textId="77777777" w:rsidTr="009A67BE">
        <w:tc>
          <w:tcPr>
            <w:tcW w:w="2337" w:type="dxa"/>
          </w:tcPr>
          <w:p w14:paraId="16525526" w14:textId="78EAF52C" w:rsidR="008C68FB" w:rsidRPr="002246ED" w:rsidRDefault="008C68FB" w:rsidP="008C68FB">
            <w:pPr>
              <w:rPr>
                <w:lang w:val="en-GB"/>
              </w:rPr>
            </w:pPr>
            <w:r w:rsidRPr="002246ED">
              <w:rPr>
                <w:lang w:val="en-GB"/>
              </w:rPr>
              <w:t>PBS</w:t>
            </w:r>
            <w:r>
              <w:rPr>
                <w:lang w:val="en-GB"/>
              </w:rPr>
              <w:t xml:space="preserve"> (-/-)</w:t>
            </w:r>
          </w:p>
        </w:tc>
        <w:tc>
          <w:tcPr>
            <w:tcW w:w="2337" w:type="dxa"/>
          </w:tcPr>
          <w:p w14:paraId="6F99472D" w14:textId="09129B29" w:rsidR="008C68FB" w:rsidRPr="002246ED" w:rsidRDefault="008C68FB" w:rsidP="008C68FB">
            <w:pPr>
              <w:rPr>
                <w:lang w:val="en-GB"/>
              </w:rPr>
            </w:pPr>
            <w:r w:rsidRPr="003D76DD">
              <w:rPr>
                <w:lang w:val="en-GB"/>
              </w:rPr>
              <w:t>12037539</w:t>
            </w:r>
          </w:p>
        </w:tc>
        <w:tc>
          <w:tcPr>
            <w:tcW w:w="2338" w:type="dxa"/>
          </w:tcPr>
          <w:p w14:paraId="664C8846" w14:textId="3EA0D297" w:rsidR="008C68FB" w:rsidRPr="002246ED" w:rsidRDefault="008C68FB" w:rsidP="008C68FB">
            <w:pPr>
              <w:rPr>
                <w:lang w:val="en-GB"/>
              </w:rPr>
            </w:pPr>
            <w:r>
              <w:rPr>
                <w:lang w:val="en-GB"/>
              </w:rPr>
              <w:t>Gibco</w:t>
            </w:r>
          </w:p>
        </w:tc>
        <w:tc>
          <w:tcPr>
            <w:tcW w:w="2338" w:type="dxa"/>
          </w:tcPr>
          <w:p w14:paraId="2114DA3F" w14:textId="4DA432CC" w:rsidR="008C68FB" w:rsidRPr="002246ED" w:rsidRDefault="008C68FB" w:rsidP="008C68FB">
            <w:pPr>
              <w:rPr>
                <w:lang w:val="en-GB"/>
              </w:rPr>
            </w:pPr>
            <w:r w:rsidRPr="002246ED">
              <w:rPr>
                <w:lang w:val="en-GB"/>
              </w:rPr>
              <w:t>+4°C</w:t>
            </w:r>
          </w:p>
        </w:tc>
      </w:tr>
      <w:tr w:rsidR="008C68FB" w:rsidRPr="002246ED" w14:paraId="1F34B379" w14:textId="77777777" w:rsidTr="009A67BE">
        <w:tc>
          <w:tcPr>
            <w:tcW w:w="2337" w:type="dxa"/>
          </w:tcPr>
          <w:p w14:paraId="2C96123B" w14:textId="6866802E" w:rsidR="008C68FB" w:rsidRPr="002246ED" w:rsidRDefault="008C68FB" w:rsidP="008C68FB">
            <w:pPr>
              <w:rPr>
                <w:lang w:val="en-GB"/>
              </w:rPr>
            </w:pPr>
            <w:r w:rsidRPr="003D76DD">
              <w:rPr>
                <w:lang w:val="en-GB"/>
              </w:rPr>
              <w:t>Gibco™</w:t>
            </w:r>
            <w:r>
              <w:rPr>
                <w:lang w:val="en-GB"/>
              </w:rPr>
              <w:t xml:space="preserve"> </w:t>
            </w:r>
            <w:r w:rsidRPr="003D76DD">
              <w:rPr>
                <w:lang w:val="en-GB"/>
              </w:rPr>
              <w:t>Trypsin-EDTA (0.05%), phenol red</w:t>
            </w:r>
          </w:p>
        </w:tc>
        <w:tc>
          <w:tcPr>
            <w:tcW w:w="2337" w:type="dxa"/>
          </w:tcPr>
          <w:p w14:paraId="14461D87" w14:textId="085C2C48" w:rsidR="008C68FB" w:rsidRPr="002246ED" w:rsidRDefault="008C68FB" w:rsidP="008C68FB">
            <w:pPr>
              <w:rPr>
                <w:lang w:val="en-GB"/>
              </w:rPr>
            </w:pPr>
            <w:r w:rsidRPr="003D76DD">
              <w:rPr>
                <w:lang w:val="en-GB"/>
              </w:rPr>
              <w:t>11580626</w:t>
            </w:r>
          </w:p>
        </w:tc>
        <w:tc>
          <w:tcPr>
            <w:tcW w:w="2338" w:type="dxa"/>
          </w:tcPr>
          <w:p w14:paraId="60E79171" w14:textId="5FABB24F" w:rsidR="008C68FB" w:rsidRPr="002246ED" w:rsidRDefault="008C68FB" w:rsidP="008C68FB">
            <w:pPr>
              <w:rPr>
                <w:lang w:val="en-GB"/>
              </w:rPr>
            </w:pPr>
            <w:r>
              <w:rPr>
                <w:lang w:val="en-GB"/>
              </w:rPr>
              <w:t>Fisher Scientific</w:t>
            </w:r>
          </w:p>
        </w:tc>
        <w:tc>
          <w:tcPr>
            <w:tcW w:w="2338" w:type="dxa"/>
          </w:tcPr>
          <w:p w14:paraId="2EC38E3E" w14:textId="4B3B9443" w:rsidR="008C68FB" w:rsidRPr="002246ED" w:rsidRDefault="008C68FB" w:rsidP="008C68FB">
            <w:pPr>
              <w:rPr>
                <w:lang w:val="en-GB"/>
              </w:rPr>
            </w:pPr>
            <w:r w:rsidRPr="002246ED">
              <w:rPr>
                <w:lang w:val="en-GB"/>
              </w:rPr>
              <w:t>-20°C</w:t>
            </w:r>
          </w:p>
        </w:tc>
      </w:tr>
      <w:tr w:rsidR="008C68FB" w:rsidRPr="002246ED" w14:paraId="279AE8AC" w14:textId="77777777" w:rsidTr="009A67BE">
        <w:tc>
          <w:tcPr>
            <w:tcW w:w="2337" w:type="dxa"/>
          </w:tcPr>
          <w:p w14:paraId="3EF7CCB1" w14:textId="5272DC71" w:rsidR="008C68FB" w:rsidRDefault="008C68FB" w:rsidP="008C68FB">
            <w:pPr>
              <w:rPr>
                <w:lang w:val="en-GB"/>
              </w:rPr>
            </w:pPr>
            <w:r>
              <w:t>Trypan Blue</w:t>
            </w:r>
          </w:p>
        </w:tc>
        <w:tc>
          <w:tcPr>
            <w:tcW w:w="2337" w:type="dxa"/>
          </w:tcPr>
          <w:p w14:paraId="43747073" w14:textId="0F76278B" w:rsidR="008C68FB" w:rsidRPr="002246ED" w:rsidRDefault="008C68FB" w:rsidP="008C68FB">
            <w:pPr>
              <w:rPr>
                <w:lang w:val="en-GB"/>
              </w:rPr>
            </w:pPr>
            <w:r w:rsidRPr="003D76DD">
              <w:rPr>
                <w:lang w:val="en-GB"/>
              </w:rPr>
              <w:t>T10282</w:t>
            </w:r>
          </w:p>
        </w:tc>
        <w:tc>
          <w:tcPr>
            <w:tcW w:w="2338" w:type="dxa"/>
          </w:tcPr>
          <w:p w14:paraId="650AD6EC" w14:textId="69725B2F" w:rsidR="008C68FB" w:rsidRPr="002246ED" w:rsidRDefault="008C68FB" w:rsidP="008C68FB">
            <w:pPr>
              <w:rPr>
                <w:lang w:val="en-GB"/>
              </w:rPr>
            </w:pPr>
            <w:r>
              <w:rPr>
                <w:lang w:val="en-GB"/>
              </w:rPr>
              <w:t>Invitrogen</w:t>
            </w:r>
          </w:p>
        </w:tc>
        <w:tc>
          <w:tcPr>
            <w:tcW w:w="2338" w:type="dxa"/>
          </w:tcPr>
          <w:p w14:paraId="6BE41232" w14:textId="077E4D08" w:rsidR="008C68FB" w:rsidRPr="002246ED" w:rsidRDefault="008C68FB" w:rsidP="008C68FB">
            <w:pPr>
              <w:rPr>
                <w:lang w:val="en-GB"/>
              </w:rPr>
            </w:pPr>
            <w:r>
              <w:rPr>
                <w:lang w:val="en-GB"/>
              </w:rPr>
              <w:t>Room temperature</w:t>
            </w:r>
          </w:p>
        </w:tc>
      </w:tr>
    </w:tbl>
    <w:p w14:paraId="3739DBE8" w14:textId="77777777" w:rsidR="009A67BE" w:rsidRPr="002246ED" w:rsidRDefault="009A67BE" w:rsidP="009A67BE">
      <w:pPr>
        <w:rPr>
          <w:lang w:val="en-GB"/>
        </w:rPr>
      </w:pPr>
    </w:p>
    <w:p w14:paraId="7493EFD0" w14:textId="77777777" w:rsidR="00666E49" w:rsidRPr="002246ED" w:rsidRDefault="00666E49" w:rsidP="00666E49">
      <w:pPr>
        <w:contextualSpacing/>
        <w:rPr>
          <w:b/>
          <w:sz w:val="24"/>
          <w:lang w:val="en-GB"/>
        </w:rPr>
      </w:pPr>
      <w:r w:rsidRPr="002246ED">
        <w:rPr>
          <w:b/>
          <w:sz w:val="24"/>
          <w:lang w:val="en-GB"/>
        </w:rPr>
        <w:t>Medium preparation</w:t>
      </w:r>
    </w:p>
    <w:p w14:paraId="6A63ED28" w14:textId="58EBBB3C" w:rsidR="00666E49" w:rsidRPr="00B62D5F" w:rsidRDefault="00666E49" w:rsidP="00666E49">
      <w:pPr>
        <w:pStyle w:val="ListParagraph"/>
        <w:numPr>
          <w:ilvl w:val="0"/>
          <w:numId w:val="9"/>
        </w:numPr>
        <w:rPr>
          <w:i/>
          <w:iCs/>
          <w:lang w:val="en-GB"/>
        </w:rPr>
      </w:pPr>
      <w:r w:rsidRPr="00B62D5F">
        <w:rPr>
          <w:i/>
          <w:iCs/>
          <w:lang w:val="en-GB"/>
        </w:rPr>
        <w:t>Heat inactivate FBS (HI-FBS) by putting it in the water bath for 30 minutes at +</w:t>
      </w:r>
      <w:r>
        <w:rPr>
          <w:i/>
          <w:iCs/>
          <w:lang w:val="en-GB"/>
        </w:rPr>
        <w:t>56</w:t>
      </w:r>
      <w:r w:rsidRPr="00B62D5F">
        <w:rPr>
          <w:i/>
          <w:iCs/>
          <w:lang w:val="en-GB"/>
        </w:rPr>
        <w:t xml:space="preserve">°C. Freeze aliquots of HI-FBS of ~50 mL </w:t>
      </w:r>
      <w:r w:rsidR="008A4600">
        <w:rPr>
          <w:i/>
          <w:iCs/>
          <w:lang w:val="en-GB"/>
        </w:rPr>
        <w:t>at -20</w:t>
      </w:r>
      <w:r w:rsidR="008A4600" w:rsidRPr="002246ED">
        <w:rPr>
          <w:lang w:val="en-GB"/>
        </w:rPr>
        <w:t>°C</w:t>
      </w:r>
      <w:r w:rsidR="008A4600">
        <w:rPr>
          <w:i/>
          <w:iCs/>
          <w:lang w:val="en-GB"/>
        </w:rPr>
        <w:t xml:space="preserve"> </w:t>
      </w:r>
      <w:r w:rsidRPr="00B62D5F">
        <w:rPr>
          <w:i/>
          <w:iCs/>
          <w:lang w:val="en-GB"/>
        </w:rPr>
        <w:t>for further use</w:t>
      </w:r>
    </w:p>
    <w:p w14:paraId="168DF545" w14:textId="77777777" w:rsidR="00666E49" w:rsidRPr="00425126" w:rsidRDefault="00666E49" w:rsidP="00666E49">
      <w:pPr>
        <w:ind w:left="360"/>
        <w:rPr>
          <w:lang w:val="en-GB"/>
        </w:rPr>
      </w:pPr>
      <w:r>
        <w:rPr>
          <w:lang w:val="en-GB"/>
        </w:rPr>
        <w:t>__________________________________________________________________________________</w:t>
      </w:r>
    </w:p>
    <w:p w14:paraId="5F071475" w14:textId="77777777" w:rsidR="00666E49" w:rsidRDefault="00666E49" w:rsidP="00666E49">
      <w:pPr>
        <w:pStyle w:val="ListParagraph"/>
        <w:numPr>
          <w:ilvl w:val="0"/>
          <w:numId w:val="9"/>
        </w:numPr>
        <w:rPr>
          <w:lang w:val="en-GB"/>
        </w:rPr>
      </w:pPr>
      <w:r w:rsidRPr="00B62D5F">
        <w:rPr>
          <w:lang w:val="en-GB"/>
        </w:rPr>
        <w:t xml:space="preserve">Thaw </w:t>
      </w:r>
      <w:r>
        <w:rPr>
          <w:lang w:val="en-GB"/>
        </w:rPr>
        <w:t>aliquoted HI-</w:t>
      </w:r>
      <w:r w:rsidRPr="00B62D5F">
        <w:rPr>
          <w:lang w:val="en-GB"/>
        </w:rPr>
        <w:t>FBS, P/S and Na</w:t>
      </w:r>
      <w:r w:rsidRPr="00B62D5F">
        <w:rPr>
          <w:vertAlign w:val="subscript"/>
          <w:lang w:val="en-GB"/>
        </w:rPr>
        <w:t>2</w:t>
      </w:r>
      <w:r w:rsidRPr="00B62D5F">
        <w:rPr>
          <w:lang w:val="en-GB"/>
        </w:rPr>
        <w:t>SeO</w:t>
      </w:r>
      <w:r w:rsidRPr="00B62D5F">
        <w:rPr>
          <w:vertAlign w:val="subscript"/>
          <w:lang w:val="en-GB"/>
        </w:rPr>
        <w:t xml:space="preserve">3 </w:t>
      </w:r>
      <w:r w:rsidRPr="00B62D5F">
        <w:rPr>
          <w:lang w:val="en-GB"/>
        </w:rPr>
        <w:t>in the water bath at +37°C.</w:t>
      </w:r>
    </w:p>
    <w:p w14:paraId="2DA8B5C8" w14:textId="77777777" w:rsidR="00666E49" w:rsidRPr="00425126" w:rsidRDefault="00666E49" w:rsidP="00666E49">
      <w:pPr>
        <w:pStyle w:val="ListParagraph"/>
        <w:numPr>
          <w:ilvl w:val="0"/>
          <w:numId w:val="9"/>
        </w:numPr>
        <w:rPr>
          <w:lang w:val="en-GB"/>
        </w:rPr>
      </w:pPr>
      <w:r w:rsidRPr="00425126">
        <w:rPr>
          <w:lang w:val="en-GB"/>
        </w:rPr>
        <w:t xml:space="preserve">Add 9% HI-FBS, 1% P/S and 100 </w:t>
      </w:r>
      <w:proofErr w:type="spellStart"/>
      <w:r w:rsidRPr="00425126">
        <w:rPr>
          <w:lang w:val="en-GB"/>
        </w:rPr>
        <w:t>nM</w:t>
      </w:r>
      <w:proofErr w:type="spellEnd"/>
      <w:r w:rsidRPr="00425126">
        <w:rPr>
          <w:lang w:val="en-GB"/>
        </w:rPr>
        <w:t xml:space="preserve"> Na</w:t>
      </w:r>
      <w:r w:rsidRPr="00425126">
        <w:rPr>
          <w:vertAlign w:val="subscript"/>
          <w:lang w:val="en-GB"/>
        </w:rPr>
        <w:t>2</w:t>
      </w:r>
      <w:r w:rsidRPr="00425126">
        <w:rPr>
          <w:lang w:val="en-GB"/>
        </w:rPr>
        <w:t>SeO</w:t>
      </w:r>
      <w:r w:rsidRPr="00425126">
        <w:rPr>
          <w:vertAlign w:val="subscript"/>
          <w:lang w:val="en-GB"/>
        </w:rPr>
        <w:t xml:space="preserve">3 </w:t>
      </w:r>
      <w:r w:rsidRPr="00425126">
        <w:rPr>
          <w:lang w:val="en-GB"/>
        </w:rPr>
        <w:t xml:space="preserve">to a full bottle of </w:t>
      </w:r>
      <w:r w:rsidRPr="00425126">
        <w:t xml:space="preserve">(DMEM):F12 (1:1) (1X) + </w:t>
      </w:r>
      <w:proofErr w:type="spellStart"/>
      <w:r w:rsidRPr="00425126">
        <w:t>GlutaMAX</w:t>
      </w:r>
      <w:proofErr w:type="spellEnd"/>
      <w:r w:rsidRPr="00425126">
        <w:t xml:space="preserve">. </w:t>
      </w:r>
    </w:p>
    <w:p w14:paraId="3C527500" w14:textId="77777777" w:rsidR="00666E49" w:rsidRPr="00425126" w:rsidRDefault="00666E49" w:rsidP="00666E49">
      <w:pPr>
        <w:pStyle w:val="ListParagraph"/>
        <w:numPr>
          <w:ilvl w:val="0"/>
          <w:numId w:val="9"/>
        </w:numPr>
        <w:rPr>
          <w:lang w:val="en-GB"/>
        </w:rPr>
      </w:pPr>
      <w:r>
        <w:t xml:space="preserve">Store Supplemented medium in the fridge at </w:t>
      </w:r>
      <w:r w:rsidRPr="002246ED">
        <w:rPr>
          <w:lang w:val="en-GB"/>
        </w:rPr>
        <w:t>+4°C</w:t>
      </w:r>
      <w:r>
        <w:rPr>
          <w:lang w:val="en-GB"/>
        </w:rPr>
        <w:t xml:space="preserve">. </w:t>
      </w:r>
    </w:p>
    <w:p w14:paraId="4B005D91" w14:textId="77777777" w:rsidR="00E17F3C" w:rsidRDefault="00E17F3C" w:rsidP="00C00955">
      <w:pPr>
        <w:contextualSpacing/>
        <w:rPr>
          <w:b/>
          <w:sz w:val="24"/>
          <w:lang w:val="en-GB"/>
        </w:rPr>
      </w:pPr>
    </w:p>
    <w:p w14:paraId="12A124AB" w14:textId="77777777" w:rsidR="008A4600" w:rsidRPr="002246ED" w:rsidRDefault="008A4600" w:rsidP="00C00955">
      <w:pPr>
        <w:contextualSpacing/>
        <w:rPr>
          <w:b/>
          <w:sz w:val="24"/>
          <w:lang w:val="en-GB"/>
        </w:rPr>
      </w:pPr>
    </w:p>
    <w:p w14:paraId="23585111" w14:textId="77777777" w:rsidR="00E17F3C" w:rsidRPr="002246ED" w:rsidRDefault="00E17F3C" w:rsidP="00C00955">
      <w:pPr>
        <w:contextualSpacing/>
        <w:rPr>
          <w:b/>
          <w:sz w:val="24"/>
          <w:lang w:val="en-GB"/>
        </w:rPr>
      </w:pPr>
    </w:p>
    <w:p w14:paraId="179E43CA" w14:textId="36AEFF84" w:rsidR="00E17F3C" w:rsidRPr="002246ED" w:rsidRDefault="00E17F3C" w:rsidP="00C00955">
      <w:pPr>
        <w:contextualSpacing/>
        <w:rPr>
          <w:b/>
          <w:sz w:val="24"/>
          <w:lang w:val="en-GB"/>
        </w:rPr>
      </w:pPr>
      <w:r w:rsidRPr="002246ED">
        <w:rPr>
          <w:b/>
          <w:sz w:val="24"/>
          <w:lang w:val="en-GB"/>
        </w:rPr>
        <w:t xml:space="preserve">H4 thawing </w:t>
      </w:r>
      <w:r w:rsidR="00E43A22">
        <w:rPr>
          <w:b/>
          <w:sz w:val="24"/>
          <w:lang w:val="en-GB"/>
        </w:rPr>
        <w:t>p</w:t>
      </w:r>
      <w:r w:rsidR="00870080" w:rsidRPr="002246ED">
        <w:rPr>
          <w:b/>
          <w:sz w:val="24"/>
          <w:lang w:val="en-GB"/>
        </w:rPr>
        <w:t>rotocol</w:t>
      </w:r>
    </w:p>
    <w:p w14:paraId="39095FF0" w14:textId="21DDD1DC" w:rsidR="00870080" w:rsidRPr="0092187A" w:rsidRDefault="002246ED" w:rsidP="002246ED">
      <w:pPr>
        <w:pStyle w:val="ListParagraph"/>
        <w:numPr>
          <w:ilvl w:val="0"/>
          <w:numId w:val="4"/>
        </w:numPr>
        <w:rPr>
          <w:lang w:val="en-GB"/>
        </w:rPr>
      </w:pPr>
      <w:r w:rsidRPr="002246ED">
        <w:rPr>
          <w:lang w:val="en-GB"/>
        </w:rPr>
        <w:t>Warm sufficient volume</w:t>
      </w:r>
      <w:r>
        <w:rPr>
          <w:lang w:val="en-GB"/>
        </w:rPr>
        <w:t>s</w:t>
      </w:r>
      <w:r w:rsidRPr="002246ED">
        <w:rPr>
          <w:lang w:val="en-GB"/>
        </w:rPr>
        <w:t xml:space="preserve"> of </w:t>
      </w:r>
      <w:r>
        <w:rPr>
          <w:lang w:val="en-GB"/>
        </w:rPr>
        <w:t xml:space="preserve">DMEM:F12 supplemented with 9% FBS, </w:t>
      </w:r>
      <w:r w:rsidR="0092187A">
        <w:rPr>
          <w:lang w:val="en-GB"/>
        </w:rPr>
        <w:t>1% P/</w:t>
      </w:r>
      <w:r w:rsidR="0092187A" w:rsidRPr="00666E49">
        <w:rPr>
          <w:lang w:val="en-GB"/>
        </w:rPr>
        <w:t xml:space="preserve">S and </w:t>
      </w:r>
      <w:r w:rsidR="00666E49">
        <w:rPr>
          <w:lang w:val="en-GB"/>
        </w:rPr>
        <w:t>100</w:t>
      </w:r>
      <w:r w:rsidR="0092187A" w:rsidRPr="00666E49">
        <w:rPr>
          <w:lang w:val="en-GB"/>
        </w:rPr>
        <w:t xml:space="preserve"> </w:t>
      </w:r>
      <w:proofErr w:type="spellStart"/>
      <w:r w:rsidR="00666E49">
        <w:rPr>
          <w:lang w:val="en-GB"/>
        </w:rPr>
        <w:t>n</w:t>
      </w:r>
      <w:r w:rsidR="0092187A" w:rsidRPr="00666E49">
        <w:rPr>
          <w:lang w:val="en-GB"/>
        </w:rPr>
        <w:t>M</w:t>
      </w:r>
      <w:proofErr w:type="spellEnd"/>
      <w:r w:rsidR="0092187A" w:rsidRPr="002246ED">
        <w:rPr>
          <w:lang w:val="en-GB"/>
        </w:rPr>
        <w:t xml:space="preserve"> Na</w:t>
      </w:r>
      <w:r w:rsidR="0092187A" w:rsidRPr="002246ED">
        <w:rPr>
          <w:vertAlign w:val="subscript"/>
          <w:lang w:val="en-GB"/>
        </w:rPr>
        <w:t>2</w:t>
      </w:r>
      <w:r w:rsidR="0092187A" w:rsidRPr="002246ED">
        <w:rPr>
          <w:lang w:val="en-GB"/>
        </w:rPr>
        <w:t>SeO</w:t>
      </w:r>
      <w:r w:rsidR="0092187A" w:rsidRPr="002246ED">
        <w:rPr>
          <w:vertAlign w:val="subscript"/>
          <w:lang w:val="en-GB"/>
        </w:rPr>
        <w:t>3</w:t>
      </w:r>
      <w:r w:rsidR="00E43A22">
        <w:rPr>
          <w:vertAlign w:val="subscript"/>
          <w:lang w:val="en-GB"/>
        </w:rPr>
        <w:t xml:space="preserve"> </w:t>
      </w:r>
      <w:r w:rsidR="00E43A22">
        <w:rPr>
          <w:lang w:val="en-GB"/>
        </w:rPr>
        <w:t>in the water bath at +37</w:t>
      </w:r>
      <w:r w:rsidR="00E43A22" w:rsidRPr="002246ED">
        <w:rPr>
          <w:lang w:val="en-GB"/>
        </w:rPr>
        <w:t>°C</w:t>
      </w:r>
      <w:r w:rsidR="00E43A22">
        <w:rPr>
          <w:lang w:val="en-GB"/>
        </w:rPr>
        <w:t>.</w:t>
      </w:r>
    </w:p>
    <w:p w14:paraId="43DCE9FC" w14:textId="0E1E90B4" w:rsidR="0092187A" w:rsidRDefault="00E43A22" w:rsidP="002246ED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 xml:space="preserve">Add 10 mL </w:t>
      </w:r>
      <w:r w:rsidR="00FD0D0E">
        <w:rPr>
          <w:lang w:val="en-GB"/>
        </w:rPr>
        <w:t>o</w:t>
      </w:r>
      <w:r>
        <w:rPr>
          <w:lang w:val="en-GB"/>
        </w:rPr>
        <w:t>f supplemented medium to a T-75 cell culture flask</w:t>
      </w:r>
    </w:p>
    <w:p w14:paraId="31E51CB4" w14:textId="77777777" w:rsidR="00E43A22" w:rsidRPr="000718BE" w:rsidRDefault="00E43A22" w:rsidP="00E43A22">
      <w:pPr>
        <w:pStyle w:val="ListParagraph"/>
        <w:numPr>
          <w:ilvl w:val="0"/>
          <w:numId w:val="4"/>
        </w:numPr>
        <w:spacing w:after="0" w:line="240" w:lineRule="auto"/>
      </w:pPr>
      <w:r w:rsidRPr="000718BE">
        <w:t>Quickly thaw cells in a 37°C water bath by gently shaking the cryovial continuously until only a small</w:t>
      </w:r>
      <w:r>
        <w:t xml:space="preserve"> piece of frozen material</w:t>
      </w:r>
      <w:r w:rsidRPr="000718BE">
        <w:t xml:space="preserve"> remains.</w:t>
      </w:r>
    </w:p>
    <w:p w14:paraId="3D8AE861" w14:textId="77777777" w:rsidR="00E43A22" w:rsidRPr="000718BE" w:rsidRDefault="00E43A22" w:rsidP="00E43A22">
      <w:pPr>
        <w:pStyle w:val="ListParagraph"/>
        <w:numPr>
          <w:ilvl w:val="0"/>
          <w:numId w:val="4"/>
        </w:numPr>
        <w:spacing w:after="0" w:line="240" w:lineRule="auto"/>
      </w:pPr>
      <w:r w:rsidRPr="000718BE">
        <w:t>Remove the cryovial from the water bath and wipe it with 70% ethanol.</w:t>
      </w:r>
    </w:p>
    <w:p w14:paraId="04956D28" w14:textId="77777777" w:rsidR="00E43A22" w:rsidRDefault="00E43A22" w:rsidP="002246ED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 xml:space="preserve">Transfer cells from cryovial to the T-75 flask with a P-1000 pipet. </w:t>
      </w:r>
    </w:p>
    <w:p w14:paraId="3CABF829" w14:textId="259BF426" w:rsidR="00E43A22" w:rsidRPr="00E43A22" w:rsidRDefault="00E43A22" w:rsidP="002246ED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 xml:space="preserve">Place the flask in a </w:t>
      </w:r>
      <w:r w:rsidRPr="000718BE">
        <w:t>37°C</w:t>
      </w:r>
      <w:r>
        <w:t>, 5% CO</w:t>
      </w:r>
      <w:r>
        <w:rPr>
          <w:vertAlign w:val="subscript"/>
        </w:rPr>
        <w:t xml:space="preserve">2 </w:t>
      </w:r>
      <w:r>
        <w:t xml:space="preserve">incubator for 24 hours. </w:t>
      </w:r>
    </w:p>
    <w:p w14:paraId="6665B245" w14:textId="716DB73F" w:rsidR="00E43A22" w:rsidRPr="00857D81" w:rsidRDefault="00E43A22" w:rsidP="002246ED">
      <w:pPr>
        <w:pStyle w:val="ListParagraph"/>
        <w:numPr>
          <w:ilvl w:val="0"/>
          <w:numId w:val="4"/>
        </w:numPr>
        <w:rPr>
          <w:lang w:val="en-GB"/>
        </w:rPr>
      </w:pPr>
      <w:r>
        <w:lastRenderedPageBreak/>
        <w:t>After 24 hours, refresh medium with 10 mL supplemented medium to remove all trac</w:t>
      </w:r>
      <w:r w:rsidR="00CB3F7C">
        <w:t>es</w:t>
      </w:r>
      <w:r>
        <w:t xml:space="preserve"> of DMSO. </w:t>
      </w:r>
    </w:p>
    <w:p w14:paraId="0FD9D4F4" w14:textId="40EAD5CF" w:rsidR="00857D81" w:rsidRDefault="00857D81" w:rsidP="00857D81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 xml:space="preserve">When cells are 90% confluent, they need to be passed </w:t>
      </w:r>
      <w:r w:rsidR="008A4600">
        <w:rPr>
          <w:lang w:val="en-GB"/>
        </w:rPr>
        <w:t>and/</w:t>
      </w:r>
      <w:r>
        <w:rPr>
          <w:lang w:val="en-GB"/>
        </w:rPr>
        <w:t>or can be used for experiments</w:t>
      </w:r>
    </w:p>
    <w:p w14:paraId="18159AA1" w14:textId="77777777" w:rsidR="00857D81" w:rsidRPr="00E43A22" w:rsidRDefault="00857D81" w:rsidP="00857D81">
      <w:pPr>
        <w:pStyle w:val="ListParagraph"/>
        <w:rPr>
          <w:lang w:val="en-GB"/>
        </w:rPr>
      </w:pPr>
    </w:p>
    <w:p w14:paraId="2BC6F1CD" w14:textId="29752DBF" w:rsidR="00E43A22" w:rsidRPr="00666E49" w:rsidRDefault="00E43A22" w:rsidP="00E43A22">
      <w:pPr>
        <w:rPr>
          <w:b/>
          <w:bCs/>
          <w:sz w:val="24"/>
          <w:szCs w:val="24"/>
          <w:lang w:val="en-GB"/>
        </w:rPr>
      </w:pPr>
      <w:r w:rsidRPr="00666E49">
        <w:rPr>
          <w:b/>
          <w:bCs/>
          <w:sz w:val="24"/>
          <w:szCs w:val="24"/>
          <w:lang w:val="en-GB"/>
        </w:rPr>
        <w:t>H4 culturing protocol</w:t>
      </w:r>
    </w:p>
    <w:p w14:paraId="02DB150C" w14:textId="1BFC5301" w:rsidR="002A4A9B" w:rsidRPr="002A4A9B" w:rsidRDefault="002A4A9B" w:rsidP="002A4A9B">
      <w:pPr>
        <w:pStyle w:val="ListParagraph"/>
        <w:numPr>
          <w:ilvl w:val="0"/>
          <w:numId w:val="7"/>
        </w:numPr>
        <w:rPr>
          <w:lang w:val="en-GB"/>
        </w:rPr>
      </w:pPr>
      <w:r w:rsidRPr="002A4A9B">
        <w:rPr>
          <w:lang w:val="en-GB"/>
        </w:rPr>
        <w:t>Warm sufficient volumes of supplemented medium, PBS and trypsin in the water bath at +37°C.</w:t>
      </w:r>
    </w:p>
    <w:p w14:paraId="3E958779" w14:textId="79B9060C" w:rsidR="00E43A22" w:rsidRDefault="002A4A9B" w:rsidP="002A4A9B">
      <w:pPr>
        <w:pStyle w:val="ListParagraph"/>
        <w:numPr>
          <w:ilvl w:val="0"/>
          <w:numId w:val="7"/>
        </w:numPr>
        <w:rPr>
          <w:lang w:val="en-GB"/>
        </w:rPr>
      </w:pPr>
      <w:r>
        <w:rPr>
          <w:lang w:val="en-GB"/>
        </w:rPr>
        <w:t>Remove medium from cells in T-75 flask</w:t>
      </w:r>
    </w:p>
    <w:p w14:paraId="7B8E1A3A" w14:textId="19186355" w:rsidR="002A4A9B" w:rsidRDefault="002A4A9B" w:rsidP="002A4A9B">
      <w:pPr>
        <w:pStyle w:val="ListParagraph"/>
        <w:numPr>
          <w:ilvl w:val="0"/>
          <w:numId w:val="7"/>
        </w:numPr>
        <w:rPr>
          <w:lang w:val="en-GB"/>
        </w:rPr>
      </w:pPr>
      <w:r>
        <w:rPr>
          <w:lang w:val="en-GB"/>
        </w:rPr>
        <w:t>Wash cells with 10 mL PBS</w:t>
      </w:r>
    </w:p>
    <w:p w14:paraId="5056B023" w14:textId="7145C810" w:rsidR="002A4A9B" w:rsidRPr="009A0ED9" w:rsidRDefault="002A4A9B" w:rsidP="002A4A9B">
      <w:pPr>
        <w:pStyle w:val="ListParagraph"/>
        <w:numPr>
          <w:ilvl w:val="0"/>
          <w:numId w:val="7"/>
        </w:numPr>
        <w:rPr>
          <w:lang w:val="en-GB"/>
        </w:rPr>
      </w:pPr>
      <w:r w:rsidRPr="009A0ED9">
        <w:rPr>
          <w:lang w:val="en-GB"/>
        </w:rPr>
        <w:t xml:space="preserve">Remove PBS and add 1 mL Trypsin </w:t>
      </w:r>
    </w:p>
    <w:p w14:paraId="06CC7A99" w14:textId="4D471B48" w:rsidR="00870080" w:rsidRPr="009A0ED9" w:rsidRDefault="002A4A9B" w:rsidP="002A4A9B">
      <w:pPr>
        <w:pStyle w:val="ListParagraph"/>
        <w:numPr>
          <w:ilvl w:val="0"/>
          <w:numId w:val="7"/>
        </w:numPr>
        <w:rPr>
          <w:lang w:val="en-GB"/>
        </w:rPr>
      </w:pPr>
      <w:r w:rsidRPr="009A0ED9">
        <w:rPr>
          <w:lang w:val="en-GB"/>
        </w:rPr>
        <w:t>Place the flask in a 37°C, 5% CO2 incubator for 5 minutes to detach the cells</w:t>
      </w:r>
    </w:p>
    <w:p w14:paraId="44CCFD2C" w14:textId="57E7111C" w:rsidR="002A4A9B" w:rsidRPr="009A0ED9" w:rsidRDefault="002A4A9B" w:rsidP="002A4A9B">
      <w:pPr>
        <w:pStyle w:val="ListParagraph"/>
        <w:numPr>
          <w:ilvl w:val="0"/>
          <w:numId w:val="7"/>
        </w:numPr>
        <w:rPr>
          <w:lang w:val="en-GB"/>
        </w:rPr>
      </w:pPr>
      <w:r w:rsidRPr="009A0ED9">
        <w:rPr>
          <w:lang w:val="en-GB"/>
        </w:rPr>
        <w:t>Check under microscope if cells are detached</w:t>
      </w:r>
    </w:p>
    <w:p w14:paraId="460AF6B7" w14:textId="76E1214D" w:rsidR="002A4A9B" w:rsidRPr="009A0ED9" w:rsidRDefault="002A4A9B" w:rsidP="002A4A9B">
      <w:pPr>
        <w:pStyle w:val="ListParagraph"/>
        <w:numPr>
          <w:ilvl w:val="0"/>
          <w:numId w:val="7"/>
        </w:numPr>
        <w:rPr>
          <w:lang w:val="en-GB"/>
        </w:rPr>
      </w:pPr>
      <w:r w:rsidRPr="009A0ED9">
        <w:rPr>
          <w:lang w:val="en-GB"/>
        </w:rPr>
        <w:t>If detached, add 10 mL supplemented medium to the flask</w:t>
      </w:r>
    </w:p>
    <w:p w14:paraId="3ED3C68C" w14:textId="65521468" w:rsidR="002A4A9B" w:rsidRPr="009A0ED9" w:rsidRDefault="002A4A9B" w:rsidP="002A4A9B">
      <w:pPr>
        <w:pStyle w:val="ListParagraph"/>
        <w:numPr>
          <w:ilvl w:val="0"/>
          <w:numId w:val="7"/>
        </w:numPr>
        <w:rPr>
          <w:lang w:val="en-GB"/>
        </w:rPr>
      </w:pPr>
      <w:r w:rsidRPr="009A0ED9">
        <w:rPr>
          <w:lang w:val="en-GB"/>
        </w:rPr>
        <w:t xml:space="preserve">Transfer medium + cells to a 50 mL Tube, and centrifuge </w:t>
      </w:r>
      <w:r w:rsidRPr="009A0ED9">
        <w:t xml:space="preserve">cells at </w:t>
      </w:r>
      <w:r w:rsidR="00857D81" w:rsidRPr="009A0ED9">
        <w:t>1500 rpm</w:t>
      </w:r>
      <w:r w:rsidRPr="009A0ED9">
        <w:t xml:space="preserve"> for 5 minutes </w:t>
      </w:r>
    </w:p>
    <w:p w14:paraId="4EA10288" w14:textId="2DF2E168" w:rsidR="002A4A9B" w:rsidRPr="009A0ED9" w:rsidRDefault="002A4A9B" w:rsidP="002A4A9B">
      <w:pPr>
        <w:pStyle w:val="ListParagraph"/>
        <w:numPr>
          <w:ilvl w:val="0"/>
          <w:numId w:val="7"/>
        </w:numPr>
        <w:rPr>
          <w:lang w:val="en-GB"/>
        </w:rPr>
      </w:pPr>
      <w:r w:rsidRPr="009A0ED9">
        <w:t>In the meantime, prepare new T-75 flasks</w:t>
      </w:r>
      <w:r w:rsidR="00857D81" w:rsidRPr="009A0ED9">
        <w:t xml:space="preserve"> by adding supplemented medium (depending on dilution factor: total mL in the end is 10 mL)</w:t>
      </w:r>
    </w:p>
    <w:p w14:paraId="2E7ADF38" w14:textId="15B3151E" w:rsidR="00857D81" w:rsidRPr="009A0ED9" w:rsidRDefault="009D1668" w:rsidP="002A4A9B">
      <w:pPr>
        <w:pStyle w:val="ListParagraph"/>
        <w:numPr>
          <w:ilvl w:val="0"/>
          <w:numId w:val="7"/>
        </w:numPr>
        <w:rPr>
          <w:lang w:val="en-GB"/>
        </w:rPr>
      </w:pPr>
      <w:r w:rsidRPr="009A0ED9">
        <w:t>Remove supernatant carefully from cells, and resuspend in 10 mL supplemented medium</w:t>
      </w:r>
    </w:p>
    <w:p w14:paraId="6C46F47D" w14:textId="5A9C2166" w:rsidR="009D1668" w:rsidRPr="009A0ED9" w:rsidRDefault="009D1668" w:rsidP="002A4A9B">
      <w:pPr>
        <w:pStyle w:val="ListParagraph"/>
        <w:numPr>
          <w:ilvl w:val="0"/>
          <w:numId w:val="7"/>
        </w:numPr>
        <w:rPr>
          <w:lang w:val="en-GB"/>
        </w:rPr>
      </w:pPr>
      <w:r w:rsidRPr="009A0ED9">
        <w:t xml:space="preserve">Add </w:t>
      </w:r>
      <w:r w:rsidRPr="00372D82">
        <w:rPr>
          <w:i/>
          <w:iCs/>
        </w:rPr>
        <w:t>x</w:t>
      </w:r>
      <w:r w:rsidRPr="009A0ED9">
        <w:t xml:space="preserve"> amount of resuspended cells to the prepared T-75 flask. </w:t>
      </w:r>
    </w:p>
    <w:p w14:paraId="5EF5FC78" w14:textId="533B0DFE" w:rsidR="009D1668" w:rsidRPr="009A0ED9" w:rsidRDefault="009D1668" w:rsidP="009D1668">
      <w:pPr>
        <w:pStyle w:val="ListParagraph"/>
        <w:numPr>
          <w:ilvl w:val="1"/>
          <w:numId w:val="7"/>
        </w:numPr>
        <w:rPr>
          <w:lang w:val="en-GB"/>
        </w:rPr>
      </w:pPr>
      <w:r w:rsidRPr="009A0ED9">
        <w:t>Guideline: final dilution 1:</w:t>
      </w:r>
      <w:r w:rsidR="009A0ED9" w:rsidRPr="009A0ED9">
        <w:t>40</w:t>
      </w:r>
      <w:r w:rsidRPr="009A0ED9">
        <w:t xml:space="preserve"> </w:t>
      </w:r>
      <w:r w:rsidRPr="009A0ED9">
        <w:sym w:font="Wingdings" w:char="F0E0"/>
      </w:r>
      <w:r w:rsidRPr="009A0ED9">
        <w:t xml:space="preserve"> 5 days until next passage</w:t>
      </w:r>
    </w:p>
    <w:p w14:paraId="546943B0" w14:textId="45813BBB" w:rsidR="009D1668" w:rsidRPr="009D1668" w:rsidRDefault="009D1668" w:rsidP="009D1668">
      <w:pPr>
        <w:pStyle w:val="ListParagraph"/>
        <w:ind w:left="2160"/>
        <w:rPr>
          <w:lang w:val="en-GB"/>
        </w:rPr>
      </w:pPr>
      <w:r w:rsidRPr="009A0ED9">
        <w:t xml:space="preserve">     final dilution 1:</w:t>
      </w:r>
      <w:r w:rsidR="009A0ED9" w:rsidRPr="009A0ED9">
        <w:t>20</w:t>
      </w:r>
      <w:r w:rsidRPr="009A0ED9">
        <w:t xml:space="preserve"> </w:t>
      </w:r>
      <w:r w:rsidRPr="009A0ED9">
        <w:sym w:font="Wingdings" w:char="F0E0"/>
      </w:r>
      <w:r w:rsidRPr="009A0ED9">
        <w:t xml:space="preserve"> 3 days until next passage</w:t>
      </w:r>
    </w:p>
    <w:p w14:paraId="68315AB8" w14:textId="48722B92" w:rsidR="009D1668" w:rsidRPr="00857D81" w:rsidRDefault="009D1668" w:rsidP="002A4A9B">
      <w:pPr>
        <w:pStyle w:val="ListParagraph"/>
        <w:numPr>
          <w:ilvl w:val="0"/>
          <w:numId w:val="7"/>
        </w:numPr>
        <w:rPr>
          <w:lang w:val="en-GB"/>
        </w:rPr>
      </w:pPr>
      <w:r w:rsidRPr="002A4A9B">
        <w:rPr>
          <w:lang w:val="en-GB"/>
        </w:rPr>
        <w:t>Place the flask in a 37°C, 5% CO2 incubator</w:t>
      </w:r>
    </w:p>
    <w:p w14:paraId="643BFF05" w14:textId="77777777" w:rsidR="00857D81" w:rsidRDefault="00857D81" w:rsidP="00857D81">
      <w:pPr>
        <w:rPr>
          <w:lang w:val="en-GB"/>
        </w:rPr>
      </w:pPr>
    </w:p>
    <w:p w14:paraId="257936EF" w14:textId="7A0B5094" w:rsidR="00FD0D0E" w:rsidRPr="00666E49" w:rsidRDefault="00FD0D0E" w:rsidP="00FD0D0E">
      <w:pPr>
        <w:rPr>
          <w:b/>
          <w:bCs/>
          <w:sz w:val="24"/>
          <w:szCs w:val="24"/>
          <w:lang w:val="en-GB"/>
        </w:rPr>
      </w:pPr>
      <w:r w:rsidRPr="00666E49">
        <w:rPr>
          <w:b/>
          <w:bCs/>
          <w:sz w:val="24"/>
          <w:szCs w:val="24"/>
          <w:lang w:val="en-GB"/>
        </w:rPr>
        <w:t>H4 seeding protocol</w:t>
      </w:r>
    </w:p>
    <w:p w14:paraId="45991C10" w14:textId="77777777" w:rsidR="00FD0D0E" w:rsidRPr="002A4A9B" w:rsidRDefault="00FD0D0E" w:rsidP="00FD0D0E">
      <w:pPr>
        <w:pStyle w:val="ListParagraph"/>
        <w:numPr>
          <w:ilvl w:val="0"/>
          <w:numId w:val="8"/>
        </w:numPr>
        <w:rPr>
          <w:lang w:val="en-GB"/>
        </w:rPr>
      </w:pPr>
      <w:r w:rsidRPr="002A4A9B">
        <w:rPr>
          <w:lang w:val="en-GB"/>
        </w:rPr>
        <w:t>Warm sufficient volumes of supplemented medium, PBS and trypsin in the water bath at +37°C.</w:t>
      </w:r>
    </w:p>
    <w:p w14:paraId="1DD658C6" w14:textId="77777777" w:rsidR="00FD0D0E" w:rsidRDefault="00FD0D0E" w:rsidP="00FD0D0E">
      <w:pPr>
        <w:pStyle w:val="ListParagraph"/>
        <w:numPr>
          <w:ilvl w:val="0"/>
          <w:numId w:val="8"/>
        </w:numPr>
        <w:rPr>
          <w:lang w:val="en-GB"/>
        </w:rPr>
      </w:pPr>
      <w:r>
        <w:rPr>
          <w:lang w:val="en-GB"/>
        </w:rPr>
        <w:t>Remove medium from cells in T-75 flask</w:t>
      </w:r>
    </w:p>
    <w:p w14:paraId="431857EE" w14:textId="77777777" w:rsidR="00FD0D0E" w:rsidRDefault="00FD0D0E" w:rsidP="00FD0D0E">
      <w:pPr>
        <w:pStyle w:val="ListParagraph"/>
        <w:numPr>
          <w:ilvl w:val="0"/>
          <w:numId w:val="8"/>
        </w:numPr>
        <w:rPr>
          <w:lang w:val="en-GB"/>
        </w:rPr>
      </w:pPr>
      <w:r>
        <w:rPr>
          <w:lang w:val="en-GB"/>
        </w:rPr>
        <w:t>Wash cells with 10 mL PBS</w:t>
      </w:r>
    </w:p>
    <w:p w14:paraId="17F2218D" w14:textId="77777777" w:rsidR="00FD0D0E" w:rsidRDefault="00FD0D0E" w:rsidP="00FD0D0E">
      <w:pPr>
        <w:pStyle w:val="ListParagraph"/>
        <w:numPr>
          <w:ilvl w:val="0"/>
          <w:numId w:val="8"/>
        </w:numPr>
        <w:rPr>
          <w:lang w:val="en-GB"/>
        </w:rPr>
      </w:pPr>
      <w:r>
        <w:rPr>
          <w:lang w:val="en-GB"/>
        </w:rPr>
        <w:t xml:space="preserve">Remove PBS and add 1 mL Trypsin </w:t>
      </w:r>
    </w:p>
    <w:p w14:paraId="3EFDDAC4" w14:textId="77777777" w:rsidR="00FD0D0E" w:rsidRDefault="00FD0D0E" w:rsidP="00FD0D0E">
      <w:pPr>
        <w:pStyle w:val="ListParagraph"/>
        <w:numPr>
          <w:ilvl w:val="0"/>
          <w:numId w:val="8"/>
        </w:numPr>
        <w:rPr>
          <w:lang w:val="en-GB"/>
        </w:rPr>
      </w:pPr>
      <w:r w:rsidRPr="002A4A9B">
        <w:rPr>
          <w:lang w:val="en-GB"/>
        </w:rPr>
        <w:t>Place the flask in a 37°C, 5% CO2 incubator for</w:t>
      </w:r>
      <w:r>
        <w:rPr>
          <w:lang w:val="en-GB"/>
        </w:rPr>
        <w:t xml:space="preserve"> 5 minutes to detach the cells</w:t>
      </w:r>
    </w:p>
    <w:p w14:paraId="2BBE620D" w14:textId="77777777" w:rsidR="00FD0D0E" w:rsidRDefault="00FD0D0E" w:rsidP="00FD0D0E">
      <w:pPr>
        <w:pStyle w:val="ListParagraph"/>
        <w:numPr>
          <w:ilvl w:val="0"/>
          <w:numId w:val="8"/>
        </w:numPr>
        <w:rPr>
          <w:lang w:val="en-GB"/>
        </w:rPr>
      </w:pPr>
      <w:r>
        <w:rPr>
          <w:lang w:val="en-GB"/>
        </w:rPr>
        <w:t>Check under microscope if cells are detached</w:t>
      </w:r>
    </w:p>
    <w:p w14:paraId="41C46630" w14:textId="77777777" w:rsidR="00FD0D0E" w:rsidRDefault="00FD0D0E" w:rsidP="00FD0D0E">
      <w:pPr>
        <w:pStyle w:val="ListParagraph"/>
        <w:numPr>
          <w:ilvl w:val="0"/>
          <w:numId w:val="8"/>
        </w:numPr>
        <w:rPr>
          <w:lang w:val="en-GB"/>
        </w:rPr>
      </w:pPr>
      <w:r>
        <w:rPr>
          <w:lang w:val="en-GB"/>
        </w:rPr>
        <w:t>If detached, add 10 mL supplemented medium to the flask</w:t>
      </w:r>
    </w:p>
    <w:p w14:paraId="269114A2" w14:textId="77777777" w:rsidR="00FD0D0E" w:rsidRPr="002A4A9B" w:rsidRDefault="00FD0D0E" w:rsidP="00FD0D0E">
      <w:pPr>
        <w:pStyle w:val="ListParagraph"/>
        <w:numPr>
          <w:ilvl w:val="0"/>
          <w:numId w:val="8"/>
        </w:numPr>
        <w:rPr>
          <w:lang w:val="en-GB"/>
        </w:rPr>
      </w:pPr>
      <w:r>
        <w:rPr>
          <w:lang w:val="en-GB"/>
        </w:rPr>
        <w:t xml:space="preserve">Transfer medium + cells to a 50 mL Tube, and centrifuge </w:t>
      </w:r>
      <w:r w:rsidRPr="000718BE">
        <w:t xml:space="preserve">cells </w:t>
      </w:r>
      <w:r w:rsidRPr="00857D81">
        <w:t>at 1500 rpm for 5 minutes</w:t>
      </w:r>
      <w:r>
        <w:t xml:space="preserve"> </w:t>
      </w:r>
    </w:p>
    <w:p w14:paraId="0AB07AD4" w14:textId="4DB03ACC" w:rsidR="00FD0D0E" w:rsidRDefault="008C7551" w:rsidP="00FD0D0E">
      <w:pPr>
        <w:pStyle w:val="ListParagraph"/>
        <w:numPr>
          <w:ilvl w:val="0"/>
          <w:numId w:val="8"/>
        </w:numPr>
        <w:rPr>
          <w:lang w:val="en-GB"/>
        </w:rPr>
      </w:pPr>
      <w:r>
        <w:rPr>
          <w:lang w:val="en-GB"/>
        </w:rPr>
        <w:t>In the meantime</w:t>
      </w:r>
    </w:p>
    <w:p w14:paraId="4A7916ED" w14:textId="73DB6E58" w:rsidR="008C7551" w:rsidRPr="008C7551" w:rsidRDefault="008C7551" w:rsidP="008C7551">
      <w:pPr>
        <w:pStyle w:val="ListParagraph"/>
        <w:numPr>
          <w:ilvl w:val="1"/>
          <w:numId w:val="8"/>
        </w:numPr>
        <w:rPr>
          <w:lang w:val="en-GB"/>
        </w:rPr>
      </w:pPr>
      <w:r>
        <w:t>Prepare new T-75 flasks by adding supplemented medium</w:t>
      </w:r>
    </w:p>
    <w:p w14:paraId="60C5F143" w14:textId="3C3ACF4D" w:rsidR="008C7551" w:rsidRDefault="008C7551" w:rsidP="008C7551">
      <w:pPr>
        <w:pStyle w:val="ListParagraph"/>
        <w:numPr>
          <w:ilvl w:val="1"/>
          <w:numId w:val="8"/>
        </w:numPr>
        <w:rPr>
          <w:lang w:val="en-GB"/>
        </w:rPr>
      </w:pPr>
      <w:r>
        <w:rPr>
          <w:lang w:val="en-GB"/>
        </w:rPr>
        <w:t xml:space="preserve">Prepare an Eppendorf tube with 10 </w:t>
      </w:r>
      <w:r>
        <w:rPr>
          <w:rFonts w:cstheme="minorHAnsi"/>
          <w:lang w:val="en-GB"/>
        </w:rPr>
        <w:t>µ</w:t>
      </w:r>
      <w:r>
        <w:rPr>
          <w:lang w:val="en-GB"/>
        </w:rPr>
        <w:t>L Trypan Blue</w:t>
      </w:r>
    </w:p>
    <w:p w14:paraId="39B92437" w14:textId="0A36F923" w:rsidR="008C7551" w:rsidRPr="008C7551" w:rsidRDefault="008C7551" w:rsidP="008C7551">
      <w:pPr>
        <w:pStyle w:val="ListParagraph"/>
        <w:numPr>
          <w:ilvl w:val="0"/>
          <w:numId w:val="8"/>
        </w:numPr>
        <w:rPr>
          <w:lang w:val="en-GB"/>
        </w:rPr>
      </w:pPr>
      <w:r>
        <w:t>Remove supernatant carefully from cells, and resuspend in 10 mL supplemented medium</w:t>
      </w:r>
    </w:p>
    <w:p w14:paraId="7DB726A2" w14:textId="1E153FEA" w:rsidR="008C7551" w:rsidRPr="008C7551" w:rsidRDefault="008C7551" w:rsidP="008C7551">
      <w:pPr>
        <w:pStyle w:val="ListParagraph"/>
        <w:numPr>
          <w:ilvl w:val="0"/>
          <w:numId w:val="8"/>
        </w:numPr>
        <w:rPr>
          <w:lang w:val="en-GB"/>
        </w:rPr>
      </w:pPr>
      <w:r>
        <w:t xml:space="preserve">Add 10 </w:t>
      </w:r>
      <w:r>
        <w:rPr>
          <w:rFonts w:cstheme="minorHAnsi"/>
        </w:rPr>
        <w:t>µ</w:t>
      </w:r>
      <w:r>
        <w:t xml:space="preserve">L cell suspension to trypan blue, and pipet gently up </w:t>
      </w:r>
      <w:proofErr w:type="spellStart"/>
      <w:r>
        <w:t>an</w:t>
      </w:r>
      <w:proofErr w:type="spellEnd"/>
      <w:r>
        <w:t xml:space="preserve"> down. </w:t>
      </w:r>
    </w:p>
    <w:p w14:paraId="648911C6" w14:textId="7265C248" w:rsidR="008C7551" w:rsidRPr="008C7551" w:rsidRDefault="008C7551" w:rsidP="008C7551">
      <w:pPr>
        <w:pStyle w:val="ListParagraph"/>
        <w:numPr>
          <w:ilvl w:val="0"/>
          <w:numId w:val="8"/>
        </w:numPr>
        <w:rPr>
          <w:lang w:val="en-GB"/>
        </w:rPr>
      </w:pPr>
      <w:r>
        <w:t xml:space="preserve">Pipet 10 </w:t>
      </w:r>
      <w:r>
        <w:rPr>
          <w:rFonts w:cstheme="minorHAnsi"/>
        </w:rPr>
        <w:t>µ</w:t>
      </w:r>
      <w:r>
        <w:t>L to a cell counter slide and count cells</w:t>
      </w:r>
    </w:p>
    <w:p w14:paraId="27C0F2DD" w14:textId="711CC3C0" w:rsidR="008C7551" w:rsidRPr="008C7551" w:rsidRDefault="008C7551" w:rsidP="008C7551">
      <w:pPr>
        <w:pStyle w:val="ListParagraph"/>
        <w:numPr>
          <w:ilvl w:val="0"/>
          <w:numId w:val="8"/>
        </w:numPr>
        <w:rPr>
          <w:lang w:val="en-GB"/>
        </w:rPr>
      </w:pPr>
      <w:r>
        <w:t>Dilute cells according to experiment requirements</w:t>
      </w:r>
    </w:p>
    <w:p w14:paraId="361F4344" w14:textId="235782E9" w:rsidR="008C7551" w:rsidRPr="008C7551" w:rsidRDefault="008C7551" w:rsidP="008C7551">
      <w:pPr>
        <w:pStyle w:val="ListParagraph"/>
        <w:numPr>
          <w:ilvl w:val="1"/>
          <w:numId w:val="8"/>
        </w:numPr>
        <w:rPr>
          <w:lang w:val="en-GB"/>
        </w:rPr>
      </w:pPr>
      <w:r>
        <w:t xml:space="preserve">Guideline: </w:t>
      </w:r>
      <w:r w:rsidR="008A1B40">
        <w:t>seeding density</w:t>
      </w:r>
      <w:r>
        <w:t xml:space="preserve"> </w:t>
      </w:r>
      <w:r w:rsidR="0055536C">
        <w:t>generally is 100000 cells/</w:t>
      </w:r>
      <w:proofErr w:type="spellStart"/>
      <w:r w:rsidR="0055536C">
        <w:t>mL.</w:t>
      </w:r>
      <w:proofErr w:type="spellEnd"/>
      <w:r w:rsidR="0055536C">
        <w:t xml:space="preserve"> If cells need to be cultured longer for an experiment (&gt;96 hours), seeding density needs to be adjusted. </w:t>
      </w:r>
    </w:p>
    <w:p w14:paraId="2C87CC59" w14:textId="77777777" w:rsidR="008C7551" w:rsidRPr="00C359E4" w:rsidRDefault="008C7551" w:rsidP="008C7551">
      <w:pPr>
        <w:pStyle w:val="ListParagraph"/>
        <w:numPr>
          <w:ilvl w:val="0"/>
          <w:numId w:val="8"/>
        </w:numPr>
        <w:rPr>
          <w:lang w:val="en-GB"/>
        </w:rPr>
      </w:pPr>
      <w:r w:rsidRPr="00C359E4">
        <w:t xml:space="preserve">Add x amount of resuspended cells to the prepared T-75 flask. </w:t>
      </w:r>
    </w:p>
    <w:p w14:paraId="70B731F2" w14:textId="64BD18C2" w:rsidR="008C7551" w:rsidRPr="00C359E4" w:rsidRDefault="008C7551" w:rsidP="008C7551">
      <w:pPr>
        <w:pStyle w:val="ListParagraph"/>
        <w:numPr>
          <w:ilvl w:val="1"/>
          <w:numId w:val="8"/>
        </w:numPr>
        <w:rPr>
          <w:lang w:val="en-GB"/>
        </w:rPr>
      </w:pPr>
      <w:r w:rsidRPr="00C359E4">
        <w:t>Guideline: final dilution 1:</w:t>
      </w:r>
      <w:r w:rsidR="00C359E4" w:rsidRPr="00C359E4">
        <w:t>40</w:t>
      </w:r>
      <w:r w:rsidRPr="00C359E4">
        <w:t xml:space="preserve"> </w:t>
      </w:r>
      <w:r w:rsidRPr="00C359E4">
        <w:sym w:font="Wingdings" w:char="F0E0"/>
      </w:r>
      <w:r w:rsidRPr="00C359E4">
        <w:t xml:space="preserve"> 5 days until next passage</w:t>
      </w:r>
    </w:p>
    <w:p w14:paraId="3F03F2EC" w14:textId="23A0F01D" w:rsidR="008C7551" w:rsidRPr="00C359E4" w:rsidRDefault="008C7551" w:rsidP="008C7551">
      <w:pPr>
        <w:pStyle w:val="ListParagraph"/>
        <w:ind w:left="2160"/>
      </w:pPr>
      <w:r w:rsidRPr="00C359E4">
        <w:lastRenderedPageBreak/>
        <w:t xml:space="preserve">     final dilution 1:</w:t>
      </w:r>
      <w:r w:rsidR="00C359E4" w:rsidRPr="00C359E4">
        <w:t>20</w:t>
      </w:r>
      <w:r w:rsidRPr="00C359E4">
        <w:t xml:space="preserve"> </w:t>
      </w:r>
      <w:r w:rsidRPr="00C359E4">
        <w:sym w:font="Wingdings" w:char="F0E0"/>
      </w:r>
      <w:r w:rsidRPr="00C359E4">
        <w:t xml:space="preserve"> </w:t>
      </w:r>
      <w:r w:rsidR="00690293">
        <w:t>3</w:t>
      </w:r>
      <w:r w:rsidRPr="00C359E4">
        <w:t xml:space="preserve"> days until next passage</w:t>
      </w:r>
    </w:p>
    <w:p w14:paraId="1332717F" w14:textId="3D676A03" w:rsidR="008C7551" w:rsidRPr="00666E49" w:rsidRDefault="008C7551" w:rsidP="008C7551">
      <w:pPr>
        <w:pStyle w:val="ListParagraph"/>
        <w:numPr>
          <w:ilvl w:val="0"/>
          <w:numId w:val="8"/>
        </w:numPr>
        <w:rPr>
          <w:lang w:val="en-GB"/>
        </w:rPr>
      </w:pPr>
      <w:r w:rsidRPr="00666E49">
        <w:rPr>
          <w:lang w:val="en-GB"/>
        </w:rPr>
        <w:t>Place the plate and flask in a 37°C, 5% CO2 incubator</w:t>
      </w:r>
    </w:p>
    <w:p w14:paraId="536114F6" w14:textId="4E042294" w:rsidR="002A4A9B" w:rsidRPr="00666E49" w:rsidRDefault="008A1B40" w:rsidP="00926DC5">
      <w:pPr>
        <w:pStyle w:val="ListParagraph"/>
        <w:numPr>
          <w:ilvl w:val="0"/>
          <w:numId w:val="8"/>
        </w:numPr>
        <w:rPr>
          <w:b/>
          <w:sz w:val="24"/>
          <w:lang w:val="en-GB"/>
        </w:rPr>
      </w:pPr>
      <w:r w:rsidRPr="00666E49">
        <w:rPr>
          <w:lang w:val="en-GB"/>
        </w:rPr>
        <w:t>Cells are incubated for 48 hours in the plate before be</w:t>
      </w:r>
      <w:r w:rsidR="00607C47">
        <w:rPr>
          <w:lang w:val="en-GB"/>
        </w:rPr>
        <w:t>ing</w:t>
      </w:r>
      <w:r w:rsidRPr="00666E49">
        <w:rPr>
          <w:lang w:val="en-GB"/>
        </w:rPr>
        <w:t xml:space="preserve"> used in an experiment</w:t>
      </w:r>
      <w:r w:rsidR="00607C47">
        <w:rPr>
          <w:lang w:val="en-GB"/>
        </w:rPr>
        <w:t>.</w:t>
      </w:r>
    </w:p>
    <w:p w14:paraId="6DCF0077" w14:textId="77777777" w:rsidR="002A4A9B" w:rsidRPr="002A4A9B" w:rsidRDefault="002A4A9B" w:rsidP="002A4A9B">
      <w:pPr>
        <w:rPr>
          <w:b/>
          <w:sz w:val="24"/>
          <w:lang w:val="en-GB"/>
        </w:rPr>
      </w:pPr>
    </w:p>
    <w:sectPr w:rsidR="002A4A9B" w:rsidRPr="002A4A9B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D7FAFB" w14:textId="77777777" w:rsidR="009A67BE" w:rsidRDefault="009A67BE" w:rsidP="009A67BE">
      <w:pPr>
        <w:spacing w:after="0" w:line="240" w:lineRule="auto"/>
      </w:pPr>
      <w:r>
        <w:separator/>
      </w:r>
    </w:p>
  </w:endnote>
  <w:endnote w:type="continuationSeparator" w:id="0">
    <w:p w14:paraId="195BADC1" w14:textId="77777777" w:rsidR="009A67BE" w:rsidRDefault="009A67BE" w:rsidP="009A67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80E5F6" w14:textId="77777777" w:rsidR="009A67BE" w:rsidRDefault="009A67BE" w:rsidP="009A67BE">
      <w:pPr>
        <w:spacing w:after="0" w:line="240" w:lineRule="auto"/>
      </w:pPr>
      <w:r>
        <w:separator/>
      </w:r>
    </w:p>
  </w:footnote>
  <w:footnote w:type="continuationSeparator" w:id="0">
    <w:p w14:paraId="28BAF725" w14:textId="77777777" w:rsidR="009A67BE" w:rsidRDefault="009A67BE" w:rsidP="009A67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B4950E" w14:textId="053FE453" w:rsidR="009A67BE" w:rsidRPr="009A67BE" w:rsidRDefault="009A67BE">
    <w:pPr>
      <w:pStyle w:val="Header"/>
      <w:rPr>
        <w:i/>
        <w:iCs/>
      </w:rPr>
    </w:pPr>
    <w:r>
      <w:t xml:space="preserve">Cell culturing H4 </w:t>
    </w:r>
    <w:r>
      <w:rPr>
        <w:i/>
        <w:iCs/>
      </w:rPr>
      <w:t>Version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FB1582"/>
    <w:multiLevelType w:val="hybridMultilevel"/>
    <w:tmpl w:val="53EAD3F4"/>
    <w:lvl w:ilvl="0" w:tplc="F1D05D4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7104F4"/>
    <w:multiLevelType w:val="hybridMultilevel"/>
    <w:tmpl w:val="22E877AA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7706BA"/>
    <w:multiLevelType w:val="hybridMultilevel"/>
    <w:tmpl w:val="C2A4A64A"/>
    <w:lvl w:ilvl="0" w:tplc="82B4B826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D72865"/>
    <w:multiLevelType w:val="hybridMultilevel"/>
    <w:tmpl w:val="3F4A69C8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0D4A73"/>
    <w:multiLevelType w:val="hybridMultilevel"/>
    <w:tmpl w:val="7C1A892E"/>
    <w:lvl w:ilvl="0" w:tplc="448079A0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0C146B"/>
    <w:multiLevelType w:val="hybridMultilevel"/>
    <w:tmpl w:val="42A2A99A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5475C5"/>
    <w:multiLevelType w:val="hybridMultilevel"/>
    <w:tmpl w:val="9C12F0AA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9372777"/>
    <w:multiLevelType w:val="hybridMultilevel"/>
    <w:tmpl w:val="3D7C1108"/>
    <w:lvl w:ilvl="0" w:tplc="C87E402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D272021"/>
    <w:multiLevelType w:val="hybridMultilevel"/>
    <w:tmpl w:val="37C278B4"/>
    <w:lvl w:ilvl="0" w:tplc="B98494D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1910031">
    <w:abstractNumId w:val="8"/>
  </w:num>
  <w:num w:numId="2" w16cid:durableId="635571526">
    <w:abstractNumId w:val="4"/>
  </w:num>
  <w:num w:numId="3" w16cid:durableId="993920965">
    <w:abstractNumId w:val="7"/>
  </w:num>
  <w:num w:numId="4" w16cid:durableId="1635940853">
    <w:abstractNumId w:val="1"/>
  </w:num>
  <w:num w:numId="5" w16cid:durableId="1970553436">
    <w:abstractNumId w:val="2"/>
  </w:num>
  <w:num w:numId="6" w16cid:durableId="524027098">
    <w:abstractNumId w:val="6"/>
  </w:num>
  <w:num w:numId="7" w16cid:durableId="707265019">
    <w:abstractNumId w:val="5"/>
  </w:num>
  <w:num w:numId="8" w16cid:durableId="1203444371">
    <w:abstractNumId w:val="0"/>
  </w:num>
  <w:num w:numId="9" w16cid:durableId="6217642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attachedTemplate r:id="rId1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635D"/>
    <w:rsid w:val="000F4B0B"/>
    <w:rsid w:val="00212056"/>
    <w:rsid w:val="002246ED"/>
    <w:rsid w:val="002901DB"/>
    <w:rsid w:val="002A4A9B"/>
    <w:rsid w:val="00372D82"/>
    <w:rsid w:val="003D76DD"/>
    <w:rsid w:val="0043600A"/>
    <w:rsid w:val="0047635D"/>
    <w:rsid w:val="00513AA7"/>
    <w:rsid w:val="0055536C"/>
    <w:rsid w:val="006057D1"/>
    <w:rsid w:val="00607C47"/>
    <w:rsid w:val="00666E49"/>
    <w:rsid w:val="00690293"/>
    <w:rsid w:val="00755242"/>
    <w:rsid w:val="0083606D"/>
    <w:rsid w:val="00857D81"/>
    <w:rsid w:val="00870080"/>
    <w:rsid w:val="008A1B40"/>
    <w:rsid w:val="008A4600"/>
    <w:rsid w:val="008C68FB"/>
    <w:rsid w:val="008C7551"/>
    <w:rsid w:val="0092187A"/>
    <w:rsid w:val="009A0ED9"/>
    <w:rsid w:val="009A67BE"/>
    <w:rsid w:val="009D1668"/>
    <w:rsid w:val="009D2EDD"/>
    <w:rsid w:val="009F6748"/>
    <w:rsid w:val="00B53312"/>
    <w:rsid w:val="00C00955"/>
    <w:rsid w:val="00C359E4"/>
    <w:rsid w:val="00CB3F7C"/>
    <w:rsid w:val="00D109BB"/>
    <w:rsid w:val="00D14CF2"/>
    <w:rsid w:val="00D24D3B"/>
    <w:rsid w:val="00D34CC5"/>
    <w:rsid w:val="00E17F3C"/>
    <w:rsid w:val="00E43A22"/>
    <w:rsid w:val="00FD0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5192A"/>
  <w15:chartTrackingRefBased/>
  <w15:docId w15:val="{A7F9897F-A383-4EE9-9164-6A833DC2D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F4B0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A67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67BE"/>
  </w:style>
  <w:style w:type="paragraph" w:styleId="Footer">
    <w:name w:val="footer"/>
    <w:basedOn w:val="Normal"/>
    <w:link w:val="FooterChar"/>
    <w:uiPriority w:val="99"/>
    <w:unhideWhenUsed/>
    <w:rsid w:val="009A67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67BE"/>
  </w:style>
  <w:style w:type="table" w:styleId="TableGrid">
    <w:name w:val="Table Grid"/>
    <w:basedOn w:val="TableNormal"/>
    <w:uiPriority w:val="39"/>
    <w:rsid w:val="009A67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24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83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54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14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45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9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8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085217\AppData\Local\Temp\Templafy\WordVsto\qi25pkp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TemplafyFormConfiguration><![CDATA[{"formFields":[],"formDataEntries":[]}]]></TemplafyFormConfiguration>
</file>

<file path=customXml/item2.xml><?xml version="1.0" encoding="utf-8"?>
<TemplafyTemplateConfiguration><![CDATA[{"elementsMetadata":[],"transformationConfigurations":[],"templateName":"Blank","templateDescription":"","enableDocumentContentUpdater":false,"version":"2.0"}]]></TemplafyTemplateConfiguration>
</file>

<file path=customXml/itemProps1.xml><?xml version="1.0" encoding="utf-8"?>
<ds:datastoreItem xmlns:ds="http://schemas.openxmlformats.org/officeDocument/2006/customXml" ds:itemID="{4964C7DC-7DA6-4285-8147-84D827CEBBDE}">
  <ds:schemaRefs/>
</ds:datastoreItem>
</file>

<file path=customXml/itemProps2.xml><?xml version="1.0" encoding="utf-8"?>
<ds:datastoreItem xmlns:ds="http://schemas.openxmlformats.org/officeDocument/2006/customXml" ds:itemID="{3215D544-A5A6-4514-8CDB-46EEDCDCC46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qi25pkpe</Template>
  <TotalTime>84</TotalTime>
  <Pages>3</Pages>
  <Words>616</Words>
  <Characters>3391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N.T.O.M. Dierichs</dc:creator>
  <cp:keywords/>
  <dc:description/>
  <cp:lastModifiedBy>Nathalie Dierichs</cp:lastModifiedBy>
  <cp:revision>28</cp:revision>
  <dcterms:created xsi:type="dcterms:W3CDTF">2025-11-14T13:05:00Z</dcterms:created>
  <dcterms:modified xsi:type="dcterms:W3CDTF">2025-11-17T17:20:00Z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emplafyTenantId">
    <vt:lpwstr>erasmusmc</vt:lpwstr>
  </property>
  <property fmtid="{D5CDD505-2E9C-101B-9397-08002B2CF9AE}" pid="3" name="TemplafyTemplateId">
    <vt:lpwstr>637841469455294394</vt:lpwstr>
  </property>
  <property fmtid="{D5CDD505-2E9C-101B-9397-08002B2CF9AE}" pid="4" name="TemplafyUserProfileId">
    <vt:lpwstr>637943292935123484</vt:lpwstr>
  </property>
  <property fmtid="{D5CDD505-2E9C-101B-9397-08002B2CF9AE}" pid="5" name="TemplafyFromBlank">
    <vt:bool>true</vt:bool>
  </property>
</Properties>
</file>